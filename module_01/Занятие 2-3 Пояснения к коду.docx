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E9CD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04766AA4" wp14:editId="4DE5B69F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3D14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517D1FC7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4838E444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4999EFC7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Занятия 2-3. Пояснения к коду модуля</w:t>
      </w:r>
    </w:p>
    <w:p w14:paraId="31906E6D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57865758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0CE909DE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632C3AF3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32DE6A0C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19972C2C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7E0A2D69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57D1B01F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225E775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24.07.2026</w:t>
            </w:r>
          </w:p>
        </w:tc>
        <w:tc>
          <w:tcPr>
            <w:tcW w:w="700" w:type="pct"/>
            <w:shd w:val="clear" w:color="auto" w:fill="E6E6E6"/>
          </w:tcPr>
          <w:p w14:paraId="1D153BE5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52A77A43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(пояснения к коду)</w:t>
            </w:r>
          </w:p>
        </w:tc>
      </w:tr>
      <w:tr w:rsidR="00362E09" w:rsidRPr="00AB709A" w14:paraId="7A6DA1BD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677D0383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1.1</w:t>
            </w:r>
          </w:p>
        </w:tc>
        <w:tc>
          <w:tcPr>
            <w:tcW w:w="595" w:type="pct"/>
            <w:shd w:val="clear" w:color="auto" w:fill="E6E6E6"/>
          </w:tcPr>
          <w:p w14:paraId="41FCA7DC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14C072A6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35FB07F9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Исключены материалы по автоматическому тестированию (pytest)</w:t>
            </w:r>
          </w:p>
        </w:tc>
      </w:tr>
      <w:tr w:rsidR="00362E09" w:rsidRPr="00AB709A" w14:paraId="6B422566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4EF32A9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1.2</w:t>
            </w:r>
          </w:p>
        </w:tc>
        <w:tc>
          <w:tcPr>
            <w:tcW w:w="595" w:type="pct"/>
            <w:shd w:val="clear" w:color="auto" w:fill="E6E6E6"/>
          </w:tcPr>
          <w:p w14:paraId="61B5FBA2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1D835DB4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53AE92CA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Приведено к единой шкале курса: занятия и практики вместо сквозных заданий</w:t>
            </w:r>
          </w:p>
        </w:tc>
      </w:tr>
    </w:tbl>
    <w:p w14:paraId="5AE2B809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46BB0C28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2837E403" w14:textId="5E454667" w:rsidR="00F138D2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7687294" w:history="1">
        <w:r w:rsidR="00F138D2" w:rsidRPr="006B034A">
          <w:rPr>
            <w:rStyle w:val="a8"/>
          </w:rPr>
          <w:t>1.</w:t>
        </w:r>
        <w:r w:rsidR="00F138D2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F138D2" w:rsidRPr="006B034A">
          <w:rPr>
            <w:rStyle w:val="a8"/>
          </w:rPr>
          <w:t>Как устроена папка</w:t>
        </w:r>
        <w:r w:rsidR="00F138D2">
          <w:rPr>
            <w:webHidden/>
          </w:rPr>
          <w:tab/>
        </w:r>
        <w:r w:rsidR="00F138D2">
          <w:rPr>
            <w:webHidden/>
          </w:rPr>
          <w:fldChar w:fldCharType="begin"/>
        </w:r>
        <w:r w:rsidR="00F138D2">
          <w:rPr>
            <w:webHidden/>
          </w:rPr>
          <w:instrText xml:space="preserve"> PAGEREF _Toc237687294 \h </w:instrText>
        </w:r>
        <w:r w:rsidR="00F138D2">
          <w:rPr>
            <w:webHidden/>
          </w:rPr>
        </w:r>
        <w:r w:rsidR="00F138D2">
          <w:rPr>
            <w:webHidden/>
          </w:rPr>
          <w:fldChar w:fldCharType="separate"/>
        </w:r>
        <w:r w:rsidR="00F138D2">
          <w:rPr>
            <w:webHidden/>
          </w:rPr>
          <w:t>4</w:t>
        </w:r>
        <w:r w:rsidR="00F138D2">
          <w:rPr>
            <w:webHidden/>
          </w:rPr>
          <w:fldChar w:fldCharType="end"/>
        </w:r>
      </w:hyperlink>
    </w:p>
    <w:p w14:paraId="033320B5" w14:textId="0DB20036" w:rsidR="00F138D2" w:rsidRDefault="00F138D2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295" w:history="1">
        <w:r w:rsidRPr="006B034A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B034A">
          <w:rPr>
            <w:rStyle w:val="a8"/>
          </w:rPr>
          <w:t>llm_client.py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7A7C85" w14:textId="3270EA2B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296" w:history="1">
        <w:r w:rsidRPr="006B034A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Блок НАСТРОЙКИ СТУДЕНТА (TODO 1-4)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07E013" w14:textId="59901D5A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297" w:history="1">
        <w:r w:rsidRPr="006B034A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call_gigachat(question) -&gt; 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2BF6A5" w14:textId="3A46870A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298" w:history="1">
        <w:r w:rsidRPr="006B034A">
          <w:rPr>
            <w:rStyle w:val="a8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call_huggingface(question) -&gt; 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A1E532" w14:textId="1C7988ED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299" w:history="1">
        <w:r w:rsidRPr="006B034A">
          <w:rPr>
            <w:rStyle w:val="a8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ask_llm(question) -&gt; tuple — ТВОЙ КОД (TODO 5, Занятие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26D0F" w14:textId="310097F0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0" w:history="1">
        <w:r w:rsidRPr="006B034A">
          <w:rPr>
            <w:rStyle w:val="a8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main()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E8D46" w14:textId="4A31F7B3" w:rsidR="00F138D2" w:rsidRDefault="00F138D2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01" w:history="1">
        <w:r w:rsidRPr="006B034A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B034A">
          <w:rPr>
            <w:rStyle w:val="a8"/>
          </w:rPr>
          <w:t>token_tracker.py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AFE9272" w14:textId="4C7E613F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2" w:history="1">
        <w:r w:rsidRPr="006B034A">
          <w:rPr>
            <w:rStyle w:val="a8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Зачем он нужен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44D4FC" w14:textId="7F1A24F6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3" w:history="1">
        <w:r w:rsidRPr="006B034A">
          <w:rPr>
            <w:rStyle w:val="a8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record(provider, prompt_tokens, completion_tokens, quiet=False)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ABC2E1" w14:textId="552896CE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4" w:history="1">
        <w:r w:rsidRPr="006B034A">
          <w:rPr>
            <w:rStyle w:val="a8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print_report()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600AD3" w14:textId="36A0A940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5" w:history="1">
        <w:r w:rsidRPr="006B034A">
          <w:rPr>
            <w:rStyle w:val="a8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Запуск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8C3FBA" w14:textId="5ECD2331" w:rsidR="00F138D2" w:rsidRDefault="00F138D2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06" w:history="1">
        <w:r w:rsidRPr="006B034A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B034A">
          <w:rPr>
            <w:rStyle w:val="a8"/>
          </w:rPr>
          <w:t>Данные и файлы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475C52C" w14:textId="6F669039" w:rsidR="00F138D2" w:rsidRDefault="00F138D2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07" w:history="1">
        <w:r w:rsidRPr="006B034A">
          <w:rPr>
            <w:rStyle w:val="a8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B034A">
          <w:rPr>
            <w:rStyle w:val="a8"/>
          </w:rPr>
          <w:t>streaming_chat.py (бонус)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19F376" w14:textId="413C9216" w:rsidR="00F138D2" w:rsidRDefault="00F138D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08" w:history="1">
        <w:r w:rsidRPr="006B034A">
          <w:rPr>
            <w:rStyle w:val="a8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B034A">
          <w:rPr>
            <w:rStyle w:val="a8"/>
            <w:noProof/>
          </w:rPr>
          <w:t>main()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F8B228" w14:textId="7F9DE4D5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73D77ACD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2C8EF53F" w14:textId="77777777" w:rsidR="00BE3247" w:rsidRDefault="004969C9">
      <w:pPr>
        <w:pStyle w:val="1"/>
        <w:numPr>
          <w:ilvl w:val="0"/>
          <w:numId w:val="13"/>
        </w:numPr>
      </w:pPr>
      <w:bookmarkStart w:id="0" w:name="_Toc237687294"/>
      <w:r>
        <w:lastRenderedPageBreak/>
        <w:t>Как устроена папка</w:t>
      </w:r>
      <w:bookmarkEnd w:id="0"/>
    </w:p>
    <w:p w14:paraId="03634596" w14:textId="77777777" w:rsidR="00BE3247" w:rsidRDefault="004969C9">
      <w:pPr>
        <w:pStyle w:val="a0"/>
      </w:pPr>
      <w:r>
        <w:t>Главный файл — llm_client.py: в нём обе практики модуля (Занятие 2 — настройки, Занятие 3 — код fallback). token_tracker.py — общий счётчик токенов, его импортирует llm_client. streaming_chat.py — бонус-демо, на сдачу не влияет.</w:t>
      </w:r>
    </w:p>
    <w:p w14:paraId="12713ADA" w14:textId="77777777" w:rsidR="00BE3247" w:rsidRDefault="004969C9">
      <w:pPr>
        <w:pStyle w:val="a0"/>
      </w:pPr>
      <w:r>
        <w:t>Поток: .env (ключи) -&gt; llm_client.ask_llm -&gt; GigaChat, при ошибке -&gt; HuggingFace; каждый вызов отчитывается в token_tracker.</w:t>
      </w:r>
    </w:p>
    <w:p w14:paraId="1CEB68E2" w14:textId="77777777" w:rsidR="00BE3247" w:rsidRDefault="004969C9">
      <w:pPr>
        <w:pStyle w:val="1"/>
        <w:numPr>
          <w:ilvl w:val="0"/>
          <w:numId w:val="13"/>
        </w:numPr>
      </w:pPr>
      <w:bookmarkStart w:id="1" w:name="_Toc237687295"/>
      <w:r>
        <w:t>llm_client.py</w:t>
      </w:r>
      <w:bookmarkEnd w:id="1"/>
    </w:p>
    <w:p w14:paraId="0E23559C" w14:textId="77777777" w:rsidR="00BE3247" w:rsidRDefault="004969C9">
      <w:pPr>
        <w:pStyle w:val="2"/>
        <w:numPr>
          <w:ilvl w:val="1"/>
          <w:numId w:val="13"/>
        </w:numPr>
      </w:pPr>
      <w:bookmarkStart w:id="2" w:name="_Toc237687296"/>
      <w:r>
        <w:t>Блок НАСТРОЙКИ СТУДЕНТА (TODO 1-4)</w:t>
      </w:r>
      <w:bookmarkEnd w:id="2"/>
    </w:p>
    <w:p w14:paraId="7C97FB4A" w14:textId="77777777" w:rsidR="00BE3247" w:rsidRDefault="004969C9">
      <w:pPr>
        <w:pStyle w:val="a0"/>
      </w:pPr>
      <w:r>
        <w:t>MY_QUESTION — твой вопрос (пока пустой, guard в main() не даст запустить без него).</w:t>
      </w:r>
    </w:p>
    <w:p w14:paraId="6D9039DF" w14:textId="77777777" w:rsidR="00BE3247" w:rsidRDefault="004969C9">
      <w:pPr>
        <w:pStyle w:val="a0"/>
      </w:pPr>
      <w:r>
        <w:t>TEMPERATURE (0.0-2.0) — случайность ответа: 0.0 детерминированный, 0.7 умеренный, выше — творческий.</w:t>
      </w:r>
    </w:p>
    <w:p w14:paraId="510900BE" w14:textId="77777777" w:rsidR="00BE3247" w:rsidRDefault="004969C9">
      <w:pPr>
        <w:pStyle w:val="a0"/>
      </w:pPr>
      <w:r>
        <w:t>MAX_TOKENS — потолок длины ответа; на 50 увидишь обрыв с finish_reason = length.</w:t>
      </w:r>
    </w:p>
    <w:p w14:paraId="616E660B" w14:textId="77777777" w:rsidR="00BE3247" w:rsidRDefault="004969C9">
      <w:pPr>
        <w:pStyle w:val="a0"/>
      </w:pPr>
      <w:r>
        <w:t>SYSTEM_PROMPT — роль модели; меняет тон и рамки всех ответов.</w:t>
      </w:r>
    </w:p>
    <w:p w14:paraId="634D98D9" w14:textId="77777777" w:rsidR="00BE3247" w:rsidRDefault="004969C9">
      <w:pPr>
        <w:pStyle w:val="a0"/>
      </w:pPr>
      <w:r>
        <w:t>Эти четыре константы уходят в параметры запроса внутри call_gigachat/call_huggingface.</w:t>
      </w:r>
    </w:p>
    <w:p w14:paraId="32EDA967" w14:textId="77777777" w:rsidR="00BE3247" w:rsidRDefault="004969C9">
      <w:pPr>
        <w:pStyle w:val="2"/>
        <w:numPr>
          <w:ilvl w:val="1"/>
          <w:numId w:val="13"/>
        </w:numPr>
      </w:pPr>
      <w:bookmarkStart w:id="3" w:name="_Toc237687297"/>
      <w:r>
        <w:t>call_gigachat(question) -&gt; dict</w:t>
      </w:r>
      <w:bookmarkEnd w:id="3"/>
    </w:p>
    <w:p w14:paraId="6288B5D3" w14:textId="77777777" w:rsidR="00BE3247" w:rsidRDefault="004969C9">
      <w:pPr>
        <w:pStyle w:val="a0"/>
      </w:pPr>
      <w:r>
        <w:t>Отправляет вопрос в GigaChat с параметрами из блока настроек. Возвращает словарь: answer (текст), tokens (usage), finish_reason, seconds (замер времени).</w:t>
      </w:r>
    </w:p>
    <w:p w14:paraId="31B43E96" w14:textId="77777777" w:rsidR="00BE3247" w:rsidRDefault="004969C9">
      <w:pPr>
        <w:pStyle w:val="a0"/>
      </w:pPr>
      <w:r>
        <w:t>Каждый успешный вызов регистрирует расход: token_tracker.record("GigaChat", prompt_tokens, completion_tokens).</w:t>
      </w:r>
    </w:p>
    <w:p w14:paraId="6AD1DFA6" w14:textId="77777777" w:rsidR="00BE3247" w:rsidRDefault="004969C9">
      <w:pPr>
        <w:pStyle w:val="a0"/>
      </w:pPr>
      <w:r>
        <w:t>Ошибки НЕ ловит — исключение уходит наверх, в ask_llm. Это сознательно: решать, что делать с ошибкой, должен вызывающий.</w:t>
      </w:r>
    </w:p>
    <w:p w14:paraId="107DD75F" w14:textId="77777777" w:rsidR="00BE3247" w:rsidRDefault="004969C9">
      <w:pPr>
        <w:pStyle w:val="2"/>
        <w:numPr>
          <w:ilvl w:val="1"/>
          <w:numId w:val="13"/>
        </w:numPr>
      </w:pPr>
      <w:bookmarkStart w:id="4" w:name="_Toc237687298"/>
      <w:r>
        <w:t>call_huggingface(question) -&gt; dict</w:t>
      </w:r>
      <w:bookmarkEnd w:id="4"/>
    </w:p>
    <w:p w14:paraId="46BC18ED" w14:textId="77777777" w:rsidR="00BE3247" w:rsidRDefault="004969C9">
      <w:pPr>
        <w:pStyle w:val="a0"/>
      </w:pPr>
      <w:r>
        <w:t>Аналог для резерва: openai-клиент с base_url router.huggingface.co/v1, модель Llama-3.3-70B-Instruct. Тоже отчитывается в token_tracker и тоже не глотает ошибки.</w:t>
      </w:r>
    </w:p>
    <w:p w14:paraId="39150587" w14:textId="77777777" w:rsidR="00BE3247" w:rsidRDefault="004969C9">
      <w:pPr>
        <w:pStyle w:val="2"/>
        <w:numPr>
          <w:ilvl w:val="1"/>
          <w:numId w:val="13"/>
        </w:numPr>
      </w:pPr>
      <w:bookmarkStart w:id="5" w:name="_Toc237687299"/>
      <w:r>
        <w:t>ask_llm(question) -&gt; tuple — ТВОЙ КОД (TODO 5, Занятие 3)</w:t>
      </w:r>
      <w:bookmarkEnd w:id="5"/>
    </w:p>
    <w:p w14:paraId="7681E62E" w14:textId="77777777" w:rsidR="00BE3247" w:rsidRDefault="004969C9">
      <w:pPr>
        <w:pStyle w:val="a0"/>
      </w:pPr>
      <w:r>
        <w:t>Единая точка входа «спроси модель»: должна вернуть (результат, имя_провайдера).</w:t>
      </w:r>
    </w:p>
    <w:p w14:paraId="70686041" w14:textId="77777777" w:rsidR="00BE3247" w:rsidRDefault="004969C9">
      <w:pPr>
        <w:pStyle w:val="a0"/>
      </w:pPr>
      <w:r>
        <w:t>В starter резерва нет: падение GigaChat роняет программу. Ты оборачиваешь вызов в try/except: успех -&gt; (result, "GigaChat"); исключение -&gt; печать предупреждения и попытка HuggingFace -&gt; (result, "HuggingFace").</w:t>
      </w:r>
    </w:p>
    <w:p w14:paraId="6F418D07" w14:textId="77777777" w:rsidR="00BE3247" w:rsidRDefault="004969C9">
      <w:pPr>
        <w:pStyle w:val="a0"/>
      </w:pPr>
      <w:r>
        <w:t>Именно на эту логику смотрят при сдаче: в выводе должны быть видны предупреждение об отказе основного провайдера и пометка, кто ответил.</w:t>
      </w:r>
    </w:p>
    <w:p w14:paraId="40CC49A4" w14:textId="77777777" w:rsidR="00BE3247" w:rsidRDefault="004969C9">
      <w:pPr>
        <w:pStyle w:val="a0"/>
      </w:pPr>
      <w:r>
        <w:t>Где применяется дальше: этот же паттерн (основной провайдер + резерв) используется в М4-М7 и финальном проекте — ask_llm ты пишешь один раз на весь курс.</w:t>
      </w:r>
    </w:p>
    <w:p w14:paraId="7831FB68" w14:textId="77777777" w:rsidR="00BE3247" w:rsidRDefault="004969C9">
      <w:pPr>
        <w:pStyle w:val="2"/>
        <w:numPr>
          <w:ilvl w:val="1"/>
          <w:numId w:val="13"/>
        </w:numPr>
      </w:pPr>
      <w:bookmarkStart w:id="6" w:name="_Toc237687300"/>
      <w:r>
        <w:t>main()</w:t>
      </w:r>
      <w:bookmarkEnd w:id="6"/>
    </w:p>
    <w:p w14:paraId="3086B506" w14:textId="77777777" w:rsidR="00BE3247" w:rsidRDefault="004969C9">
      <w:pPr>
        <w:pStyle w:val="a0"/>
      </w:pPr>
      <w:r>
        <w:t>Guard на пустой MY_QUESTION -&gt; подсказка и выход. Иначе: ask_llm, печать ответа с пометкой провайдера, токены, finish_reason, время; в конце token_tracker.print_report().</w:t>
      </w:r>
    </w:p>
    <w:p w14:paraId="3ADB84EA" w14:textId="77777777" w:rsidR="00BE3247" w:rsidRDefault="004969C9">
      <w:pPr>
        <w:pStyle w:val="1"/>
        <w:numPr>
          <w:ilvl w:val="0"/>
          <w:numId w:val="13"/>
        </w:numPr>
      </w:pPr>
      <w:bookmarkStart w:id="7" w:name="_Toc237687301"/>
      <w:r>
        <w:lastRenderedPageBreak/>
        <w:t>token_tracker.py</w:t>
      </w:r>
      <w:bookmarkEnd w:id="7"/>
    </w:p>
    <w:p w14:paraId="1286E7C4" w14:textId="77777777" w:rsidR="00BE3247" w:rsidRDefault="004969C9">
      <w:pPr>
        <w:pStyle w:val="2"/>
        <w:numPr>
          <w:ilvl w:val="1"/>
          <w:numId w:val="13"/>
        </w:numPr>
      </w:pPr>
      <w:bookmarkStart w:id="8" w:name="_Toc237687302"/>
      <w:r>
        <w:t>Зачем он нужен</w:t>
      </w:r>
      <w:bookmarkEnd w:id="8"/>
    </w:p>
    <w:p w14:paraId="5C760D1D" w14:textId="77777777" w:rsidR="00BE3247" w:rsidRDefault="004969C9">
      <w:pPr>
        <w:pStyle w:val="a0"/>
      </w:pPr>
      <w:r>
        <w:t>Копит расход токенов по всем скриптам курса, чтобы ты видел «цену» каждой пары запусков. В проде токены = деньги; привычка считать их — часть профессии.</w:t>
      </w:r>
    </w:p>
    <w:p w14:paraId="37E1F33E" w14:textId="77777777" w:rsidR="00BE3247" w:rsidRDefault="004969C9">
      <w:pPr>
        <w:pStyle w:val="a0"/>
      </w:pPr>
      <w:r>
        <w:t>Хранит счётчики в json-файле рядом с собой, поэтому цифры переживают перезапуски.</w:t>
      </w:r>
    </w:p>
    <w:p w14:paraId="723D65F7" w14:textId="77777777" w:rsidR="00BE3247" w:rsidRDefault="004969C9">
      <w:pPr>
        <w:pStyle w:val="2"/>
        <w:numPr>
          <w:ilvl w:val="1"/>
          <w:numId w:val="13"/>
        </w:numPr>
      </w:pPr>
      <w:bookmarkStart w:id="9" w:name="_Toc237687303"/>
      <w:r>
        <w:t>record(provider, prompt_tokens, completion_tokens, quiet=False)</w:t>
      </w:r>
      <w:bookmarkEnd w:id="9"/>
    </w:p>
    <w:p w14:paraId="387DA9C5" w14:textId="77777777" w:rsidR="00BE3247" w:rsidRDefault="004969C9">
      <w:pPr>
        <w:pStyle w:val="a0"/>
      </w:pPr>
      <w:r>
        <w:t>Регистрирует один вызов: плюсует токены и счётчик вызовов провайдера, сохраняет файл. quiet=True — без печати строки (используется в циклах, чтобы не засорять вывод).</w:t>
      </w:r>
    </w:p>
    <w:p w14:paraId="47E6B9EA" w14:textId="77777777" w:rsidR="00BE3247" w:rsidRDefault="004969C9">
      <w:pPr>
        <w:pStyle w:val="a0"/>
      </w:pPr>
      <w:r>
        <w:t>Кто вызывает: call_gigachat и call_huggingface в llm_client (и аналоги в М2).</w:t>
      </w:r>
    </w:p>
    <w:p w14:paraId="79772D8E" w14:textId="77777777" w:rsidR="00BE3247" w:rsidRDefault="004969C9">
      <w:pPr>
        <w:pStyle w:val="2"/>
        <w:numPr>
          <w:ilvl w:val="1"/>
          <w:numId w:val="13"/>
        </w:numPr>
      </w:pPr>
      <w:bookmarkStart w:id="10" w:name="_Toc237687304"/>
      <w:r>
        <w:t>print_report()</w:t>
      </w:r>
      <w:bookmarkEnd w:id="10"/>
    </w:p>
    <w:p w14:paraId="6C1BA1D6" w14:textId="77777777" w:rsidR="00BE3247" w:rsidRDefault="004969C9">
      <w:pPr>
        <w:pStyle w:val="a0"/>
      </w:pPr>
      <w:r>
        <w:t>Итоговая таблица: по каждому провайдеру — вызовы, prompt/completion/всего токенов. Вызывается в конце main() всех скриптов курса.</w:t>
      </w:r>
    </w:p>
    <w:p w14:paraId="7B1C7551" w14:textId="77777777" w:rsidR="00BE3247" w:rsidRDefault="004969C9">
      <w:pPr>
        <w:pStyle w:val="a0"/>
      </w:pPr>
      <w:r>
        <w:t>Служебные помощники: _fmt (формат чисел), _calls (склонение «вызов/вызова/вызовов»), _load (чтение json-файла со счётчиками).</w:t>
      </w:r>
    </w:p>
    <w:p w14:paraId="0DCD97E5" w14:textId="77777777" w:rsidR="00BE3247" w:rsidRDefault="004969C9">
      <w:pPr>
        <w:pStyle w:val="2"/>
        <w:numPr>
          <w:ilvl w:val="1"/>
          <w:numId w:val="13"/>
        </w:numPr>
      </w:pPr>
      <w:bookmarkStart w:id="11" w:name="_Toc237687305"/>
      <w:r>
        <w:t>Запуск отдельно</w:t>
      </w:r>
      <w:bookmarkEnd w:id="11"/>
    </w:p>
    <w:p w14:paraId="2348DC39" w14:textId="77777777" w:rsidR="00BE3247" w:rsidRDefault="004969C9">
      <w:pPr>
        <w:pStyle w:val="a0"/>
      </w:pPr>
      <w:r>
        <w:t>python token_tracker.py печатает текущий накопленный отчёт — шаг 6 практики Занятия 2.</w:t>
      </w:r>
    </w:p>
    <w:p w14:paraId="3D353ABE" w14:textId="77777777" w:rsidR="00BE3247" w:rsidRDefault="004969C9">
      <w:pPr>
        <w:pStyle w:val="1"/>
        <w:numPr>
          <w:ilvl w:val="0"/>
          <w:numId w:val="13"/>
        </w:numPr>
      </w:pPr>
      <w:bookmarkStart w:id="12" w:name="_Toc237687306"/>
      <w:r>
        <w:t>Данные и файлы модуля</w:t>
      </w:r>
      <w:bookmarkEnd w:id="12"/>
    </w:p>
    <w:p w14:paraId="3E1B622A" w14:textId="77777777" w:rsidR="00E90280" w:rsidRDefault="00FE2CFC">
      <w:pPr>
        <w:pStyle w:val="a0"/>
      </w:pPr>
      <w:r>
        <w:t>.env в корне репозитория — ключи GIGACHAT_CREDENTIALS и HF_API_KEY. В getcourse лежит .env.example: скопируй его в .env и подставь свои значения. Сам .env закрыт .gitignore и в репозиторий не попадает.</w:t>
      </w:r>
    </w:p>
    <w:p w14:paraId="3B91C89D" w14:textId="77777777" w:rsidR="00E90280" w:rsidRDefault="00FE2CFC">
      <w:pPr>
        <w:pStyle w:val="a0"/>
      </w:pPr>
      <w:r>
        <w:t>requirements.txt — пины версий, на которых модуль реально прогонялся: python-dotenv, gigachat, openai. Ставить строго по нему, иначе поведение SDK может отличаться от описанного.</w:t>
      </w:r>
    </w:p>
    <w:p w14:paraId="62CA0354" w14:textId="77777777" w:rsidR="00E90280" w:rsidRDefault="00FE2CFC">
      <w:pPr>
        <w:pStyle w:val="a0"/>
      </w:pPr>
      <w:r>
        <w:t>.token_usage.json — файл счётчиков token_tracker. Лежит в корне проекта, а не в папке модуля: иначе расход обнулялся бы на каждом новом модуле. В репозиторий не коммитится.</w:t>
      </w:r>
    </w:p>
    <w:p w14:paraId="7AEE949D" w14:textId="77777777" w:rsidR="00E90280" w:rsidRDefault="00FE2CFC">
      <w:pPr>
        <w:pStyle w:val="a0"/>
      </w:pPr>
      <w:r>
        <w:t>Учебных наборов данных в модуле нет: вопрос к модели ты формулируешь сам в MY_QUESTION. Данные появятся в Модуле 2 (обращения) и Модуле 3 (корпус документов).</w:t>
      </w:r>
    </w:p>
    <w:p w14:paraId="2DC848D7" w14:textId="77777777" w:rsidR="00BE3247" w:rsidRDefault="004969C9">
      <w:pPr>
        <w:pStyle w:val="1"/>
        <w:numPr>
          <w:ilvl w:val="0"/>
          <w:numId w:val="13"/>
        </w:numPr>
      </w:pPr>
      <w:bookmarkStart w:id="13" w:name="_Toc237687307"/>
      <w:r>
        <w:t>streaming_chat.py (бонус)</w:t>
      </w:r>
      <w:bookmarkEnd w:id="13"/>
    </w:p>
    <w:p w14:paraId="779F390B" w14:textId="77777777" w:rsidR="00BE3247" w:rsidRDefault="004969C9">
      <w:pPr>
        <w:pStyle w:val="2"/>
        <w:numPr>
          <w:ilvl w:val="1"/>
          <w:numId w:val="13"/>
        </w:numPr>
      </w:pPr>
      <w:bookmarkStart w:id="14" w:name="_Toc237687308"/>
      <w:r>
        <w:t>main()</w:t>
      </w:r>
      <w:bookmarkEnd w:id="14"/>
    </w:p>
    <w:p w14:paraId="325C4C24" w14:textId="77777777" w:rsidR="00BE3247" w:rsidRDefault="004969C9">
      <w:pPr>
        <w:pStyle w:val="a0"/>
      </w:pPr>
      <w:r>
        <w:t>Готовое демо, кода писать не нужно: чат в консоли со stream=True — токены печатаются по мере генерации, как в ChatGPT. Держит историю сообщений в списке messages, поэтому помнит контекст («Как меня зовут?»). Выход — exit.</w:t>
      </w:r>
    </w:p>
    <w:p w14:paraId="19E1BF59" w14:textId="77777777" w:rsidR="00BE3247" w:rsidRDefault="004969C9">
      <w:pPr>
        <w:pStyle w:val="a0"/>
      </w:pPr>
      <w:r>
        <w:t>Показывает две вещи из теории занятия 2: streaming и роль assistant в истории диалога.</w:t>
      </w:r>
    </w:p>
    <w:sectPr w:rsidR="00BE3247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017C8" w14:textId="77777777" w:rsidR="001E77E1" w:rsidRDefault="001E77E1">
      <w:r>
        <w:separator/>
      </w:r>
    </w:p>
  </w:endnote>
  <w:endnote w:type="continuationSeparator" w:id="0">
    <w:p w14:paraId="788CC2C9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43577" w14:textId="77777777" w:rsidR="00FE2CFC" w:rsidRDefault="00FE2C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43513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0C53808A" wp14:editId="7A76E07B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3D8ED149" wp14:editId="2AFFA813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CAF443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8ED14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41CAF443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3B7F8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6FDC3" w14:textId="77777777" w:rsidR="001E77E1" w:rsidRDefault="001E77E1">
      <w:r>
        <w:separator/>
      </w:r>
    </w:p>
  </w:footnote>
  <w:footnote w:type="continuationSeparator" w:id="0">
    <w:p w14:paraId="47032BE5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5CA7" w14:textId="77777777" w:rsidR="00FE2CFC" w:rsidRDefault="00FE2CF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F1C01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F3C538A" wp14:editId="085DAA1B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6FC708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3C53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446FC708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92E16" w14:textId="77777777" w:rsidR="00F40F25" w:rsidRDefault="00F40F25" w:rsidP="00C67854">
    <w:pPr>
      <w:pStyle w:val="a4"/>
      <w:pBdr>
        <w:bottom w:val="none" w:sz="0" w:space="0" w:color="auto"/>
      </w:pBdr>
    </w:pPr>
  </w:p>
  <w:p w14:paraId="73AA081C" w14:textId="77777777" w:rsidR="00F40F25" w:rsidRDefault="00F40F25" w:rsidP="00C67854">
    <w:pPr>
      <w:pStyle w:val="a4"/>
      <w:pBdr>
        <w:bottom w:val="none" w:sz="0" w:space="0" w:color="auto"/>
      </w:pBdr>
    </w:pPr>
  </w:p>
  <w:p w14:paraId="5D061FC4" w14:textId="77777777" w:rsidR="00F40F25" w:rsidRDefault="00F40F25" w:rsidP="00C67854">
    <w:pPr>
      <w:pStyle w:val="a4"/>
      <w:pBdr>
        <w:bottom w:val="none" w:sz="0" w:space="0" w:color="auto"/>
      </w:pBdr>
    </w:pPr>
  </w:p>
  <w:p w14:paraId="4EFD9D4F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2CDFB07A" wp14:editId="1C820E6A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C5E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67BFA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C9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E7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247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541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280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4CCC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8D2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CFC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A68B9D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67BFA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67E4"/>
    <w:rsid w:val="00E20C33"/>
    <w:rsid w:val="00E302FA"/>
    <w:rsid w:val="00E31541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4CCC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5</Pages>
  <Words>889</Words>
  <Characters>5250</Characters>
  <Application>Microsoft Office Word</Application>
  <DocSecurity>0</DocSecurity>
  <Lines>210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35</cp:revision>
  <cp:lastPrinted>2024-10-25T10:34:00Z</cp:lastPrinted>
  <dcterms:created xsi:type="dcterms:W3CDTF">2024-10-25T08:02:00Z</dcterms:created>
  <dcterms:modified xsi:type="dcterms:W3CDTF">2026-08-15T08:54:00Z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